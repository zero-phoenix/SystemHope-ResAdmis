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002232-2026/CC1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002232-2026/CC1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26481089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ORGANISMOSREGULADORES@RIMAC.COM.PE; RAUL.OLARTE@RIMAC.COM.PE; JOSSELYN.MARREROS@RIMAC.COM.PE; MARIANA.ESCUDERO@RIMAC.COM.PE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LIMA CERCADO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*2026-CC1-N030489*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FPM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002232-2026/CC1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002232-2026/CC1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26481089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GUSTAVO GERARDO CERMEÑO PEÑA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GUSTAVO_CP@YAHOO.COM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LIMA CERCADO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*2026-CC1-N030490*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FPM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61C" w:rsidRDefault="00E7361C">
      <w:r>
        <w:separator/>
      </w:r>
    </w:p>
  </w:endnote>
  <w:endnote w:type="continuationSeparator" w:id="0">
    <w:p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61C" w:rsidRDefault="00E7361C">
      <w:r>
        <w:separator/>
      </w:r>
    </w:p>
  </w:footnote>
  <w:footnote w:type="continuationSeparator" w:id="0">
    <w:p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2F478213" wp14:editId="6555D79C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CFE"/>
    <w:rsid w:val="00003CD2"/>
    <w:rsid w:val="00005DD8"/>
    <w:rsid w:val="000215E4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F30A8"/>
    <w:rsid w:val="000F60BD"/>
    <w:rsid w:val="00116052"/>
    <w:rsid w:val="00117D97"/>
    <w:rsid w:val="0015087A"/>
    <w:rsid w:val="00195ECA"/>
    <w:rsid w:val="001C1619"/>
    <w:rsid w:val="001D3041"/>
    <w:rsid w:val="001E599A"/>
    <w:rsid w:val="00240CFE"/>
    <w:rsid w:val="00245694"/>
    <w:rsid w:val="0024777C"/>
    <w:rsid w:val="002635F7"/>
    <w:rsid w:val="00263E48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7D27"/>
    <w:rsid w:val="00492222"/>
    <w:rsid w:val="004A16D9"/>
    <w:rsid w:val="004C40E9"/>
    <w:rsid w:val="004C54FB"/>
    <w:rsid w:val="004F158F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70EA"/>
    <w:rsid w:val="005E5DF3"/>
    <w:rsid w:val="005F0954"/>
    <w:rsid w:val="00645BF6"/>
    <w:rsid w:val="00662CD3"/>
    <w:rsid w:val="00681E6D"/>
    <w:rsid w:val="006D500C"/>
    <w:rsid w:val="006F6BF5"/>
    <w:rsid w:val="00712F63"/>
    <w:rsid w:val="00731106"/>
    <w:rsid w:val="0074261A"/>
    <w:rsid w:val="007515C6"/>
    <w:rsid w:val="0075654B"/>
    <w:rsid w:val="00761278"/>
    <w:rsid w:val="007A7F0C"/>
    <w:rsid w:val="007B5850"/>
    <w:rsid w:val="007B5D52"/>
    <w:rsid w:val="007C1620"/>
    <w:rsid w:val="007C427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55D9"/>
    <w:rsid w:val="00A64793"/>
    <w:rsid w:val="00A72187"/>
    <w:rsid w:val="00A802EB"/>
    <w:rsid w:val="00A90F1B"/>
    <w:rsid w:val="00A942D7"/>
    <w:rsid w:val="00AD308B"/>
    <w:rsid w:val="00AF0E31"/>
    <w:rsid w:val="00AF717B"/>
    <w:rsid w:val="00B05A72"/>
    <w:rsid w:val="00B0763F"/>
    <w:rsid w:val="00B150F9"/>
    <w:rsid w:val="00B45E2A"/>
    <w:rsid w:val="00B7527E"/>
    <w:rsid w:val="00B8787D"/>
    <w:rsid w:val="00B90838"/>
    <w:rsid w:val="00B90963"/>
    <w:rsid w:val="00BB24FE"/>
    <w:rsid w:val="00BC26CD"/>
    <w:rsid w:val="00BE0752"/>
    <w:rsid w:val="00BE4409"/>
    <w:rsid w:val="00BF2C09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01"/>
    <o:shapelayout v:ext="edit">
      <o:idmap v:ext="edit" data="1"/>
    </o:shapelayout>
  </w:shapeDefaults>
  <w:decimalSymbol w:val="."/>
  <w:listSeparator w:val=",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footer1.xml" Type="http://schemas.openxmlformats.org/officeDocument/2006/relationships/footer"/>
<Relationship Id="rId11" Target="footer2.xml" Type="http://schemas.openxmlformats.org/officeDocument/2006/relationships/footer"/>
<Relationship Id="rId12" Target="fontTable.xml" Type="http://schemas.openxmlformats.org/officeDocument/2006/relationships/fontTable"/>
<Relationship Id="rId13" Target="theme/theme1.xml" Type="http://schemas.openxmlformats.org/officeDocument/2006/relationships/theme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ttp://servicio.indecopi.gob.pe/portalSAE/" TargetMode="External" Type="http://schemas.openxmlformats.org/officeDocument/2006/relationships/hyperlink"/>
<Relationship Id="rId9" Target="header1.xml" Type="http://schemas.openxmlformats.org/officeDocument/2006/relationships/header"/>
</Relationships>

</file>

<file path=word/_rels/header1.xml.rels><?xml version="1.0" encoding="UTF-8" standalone="no"?>
<Relationships xmlns="http://schemas.openxmlformats.org/package/2006/relationships">
<Relationship Id="rId1" Target="media/image1.jpeg" Type="http://schemas.openxmlformats.org/officeDocument/2006/relationships/image"/>
</Relationships>

</file>

<file path=word/_rels/settings.xml.rels><?xml version="1.0" encoding="UTF-8" standalone="no"?>
<Relationships xmlns="http://schemas.openxmlformats.org/package/2006/relationships">
<Relationship Id="rId1" Target="file:///E:/directorio_aplicacion/todos/SIRPC/notificacion/plantilla_jasper/originales/M-SPC-04_1C.dot" TargetMode="External" Type="http://schemas.openxmlformats.org/officeDocument/2006/relationships/attachedTemplate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150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2016-06-30T15:49:00Z</dcterms:created>
  <dc:creator>Cesar Polanco</dc:creator>
  <cp:lastModifiedBy>Fiona Felipa Salazar Sarzanaula</cp:lastModifiedBy>
  <dcterms:modified xsi:type="dcterms:W3CDTF">2019-03-15T21:04:00Z</dcterms:modified>
  <cp:revision>83</cp:revision>
  <dc:title>EXPEDIENTE N°</dc:title>
</cp:coreProperties>
</file>