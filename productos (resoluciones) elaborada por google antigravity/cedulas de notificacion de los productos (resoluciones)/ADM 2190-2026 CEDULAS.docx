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13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002190-2026/CC1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002190-2026/CC1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26480411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ORGANISMOSREGULADORES@RIMAC.COM.PE; RAUL.OLARTE@RIMAC.COM.PE; JOSSELYN.MARREROS@RIMAC.COM.PE; MARIANA.ESCUDERO@RIMAC.COM.PE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LIMA CERCADO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*2026-CC1-N029825*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13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SPC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13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002190-2026/CC1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002190-2026/CC1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26480411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GLADIS YSABEL BENITES CAJA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GLADYS_0773@HOTMAIL.COM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LIMA CERCADO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*2026-CC1-N029826*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13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SPC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61C" w:rsidRDefault="00E7361C">
      <w:r>
        <w:separator/>
      </w:r>
    </w:p>
  </w:endnote>
  <w:endnote w:type="continuationSeparator" w:id="0">
    <w:p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61C" w:rsidRDefault="00E7361C">
      <w:r>
        <w:separator/>
      </w:r>
    </w:p>
  </w:footnote>
  <w:footnote w:type="continuationSeparator" w:id="0">
    <w:p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F478213" wp14:editId="6555D79C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CFE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95ECA"/>
    <w:rsid w:val="001C1619"/>
    <w:rsid w:val="001D3041"/>
    <w:rsid w:val="001E599A"/>
    <w:rsid w:val="00240CFE"/>
    <w:rsid w:val="00245694"/>
    <w:rsid w:val="0024777C"/>
    <w:rsid w:val="002635F7"/>
    <w:rsid w:val="00263E48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B24FE"/>
    <w:rsid w:val="00BC26CD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/>
    <o:shapelayout v:ext="edit">
      <o:idmap v:ext="edit" data="1"/>
    </o:shapelayout>
  </w:shapeDefaults>
  <w:decimalSymbol w:val="."/>
  <w:listSeparator w:val=",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footer1.xml" Type="http://schemas.openxmlformats.org/officeDocument/2006/relationships/footer"/>
<Relationship Id="rId11" Target="footer2.xml" Type="http://schemas.openxmlformats.org/officeDocument/2006/relationships/footer"/>
<Relationship Id="rId12" Target="fontTable.xml" Type="http://schemas.openxmlformats.org/officeDocument/2006/relationships/fontTable"/>
<Relationship Id="rId13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ttp://servicio.indecopi.gob.pe/portalSAE/" TargetMode="External" Type="http://schemas.openxmlformats.org/officeDocument/2006/relationships/hyperlink"/>
<Relationship Id="rId9" Target="header1.xml" Type="http://schemas.openxmlformats.org/officeDocument/2006/relationships/header"/>
</Relationships>

</file>

<file path=word/_rels/header1.xml.rels><?xml version="1.0" encoding="UTF-8" standalone="no"?>
<Relationships xmlns="http://schemas.openxmlformats.org/package/2006/relationships">
<Relationship Id="rId1" Target="media/image1.jpeg" Type="http://schemas.openxmlformats.org/officeDocument/2006/relationships/image"/>
</Relationships>

</file>

<file path=word/_rels/settings.xml.rels><?xml version="1.0" encoding="UTF-8" standalone="no"?>
<Relationships xmlns="http://schemas.openxmlformats.org/package/2006/relationships">
<Relationship Id="rId1" Target="file:///E:/directorio_aplicacion/todos/SIRPC/notificacion/plantilla_jasper/originales/M-SPC-04_1C.dot" TargetMode="External" Type="http://schemas.openxmlformats.org/officeDocument/2006/relationships/attachedTemplate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150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2016-06-30T15:49:00Z</dcterms:created>
  <dc:creator>Cesar Polanco</dc:creator>
  <cp:lastModifiedBy>Fiona Felipa Salazar Sarzanaula</cp:lastModifiedBy>
  <dcterms:modified xsi:type="dcterms:W3CDTF">2019-03-15T21:04:00Z</dcterms:modified>
  <cp:revision>83</cp:revision>
  <dc:title>EXPEDIENTE N°</dc:title>
</cp:coreProperties>
</file>