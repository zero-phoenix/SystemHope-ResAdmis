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002222-2026/CC1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002222-2026/CC1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26481050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CLEOFE CIRILO QUISPE NINA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QUISPENINACLEOFE@GMAIL.COM; CANDIOTTI8522@GMAIL.COM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*2026-CC1-N030483*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002222-2026/CC1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002222-2026/CC1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26481050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MAPFRE PERU COMPAÑIA DE SEGUROS Y REASEGUROS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7372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*2026-CC1-N030484*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61C" w:rsidRDefault="00E7361C">
      <w:r>
        <w:separator/>
      </w:r>
    </w:p>
  </w:endnote>
  <w:endnote w:type="continuationSeparator" w:id="0">
    <w:p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61C" w:rsidRDefault="00E7361C">
      <w:r>
        <w:separator/>
      </w:r>
    </w:p>
  </w:footnote>
  <w:footnote w:type="continuationSeparator" w:id="0">
    <w:p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F478213" wp14:editId="6555D79C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95ECA"/>
    <w:rsid w:val="001C1619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oter1.xml" Type="http://schemas.openxmlformats.org/officeDocument/2006/relationships/footer"/>
<Relationship Id="rId11" Target="footer2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://servicio.indecopi.gob.pe/portalSAE/" TargetMode="External" Type="http://schemas.openxmlformats.org/officeDocument/2006/relationships/hyperlink"/>
<Relationship Id="rId9" Target="header1.xml" Type="http://schemas.openxmlformats.org/officeDocument/2006/relationships/header"/>
</Relationships>

</file>

<file path=word/_rels/header1.xml.rels><?xml version="1.0" encoding="UTF-8" standalone="no"?>
<Relationships xmlns="http://schemas.openxmlformats.org/package/2006/relationships">
<Relationship Id="rId1" Target="media/image1.jpeg" Type="http://schemas.openxmlformats.org/officeDocument/2006/relationships/image"/>
</Relationships>

</file>

<file path=word/_rels/settings.xml.rels><?xml version="1.0" encoding="UTF-8" standalone="no"?>
<Relationships xmlns="http://schemas.openxmlformats.org/package/2006/relationships">
<Relationship Id="rId1" Target="file:///E:/directorio_aplicacion/todos/SIRPC/notificacion/plantilla_jasper/originales/M-SPC-04_1C.dot" TargetMode="External" Type="http://schemas.openxmlformats.org/officeDocument/2006/relationships/attachedTemplate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150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2016-06-30T15:49:00Z</dcterms:created>
  <dc:creator>Cesar Polanco</dc:creator>
  <cp:lastModifiedBy>Fiona Felipa Salazar Sarzanaula</cp:lastModifiedBy>
  <dcterms:modified xsi:type="dcterms:W3CDTF">2019-03-15T21:04:00Z</dcterms:modified>
  <cp:revision>83</cp:revision>
  <dc:title>EXPEDIENTE N°</dc:title>
</cp:coreProperties>
</file>