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002233-2026/CC1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002233-2026/CC1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26481093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ANTONIO LUCES LLANOS ANCO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juliocesarly@gmail.com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*2026-CC1-N030514*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002233-2026/CC1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002233-2026/CC1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26481093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VIDA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7231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*2026-CC1-N030515*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