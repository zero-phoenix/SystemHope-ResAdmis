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4EC52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C6AD644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79AAA553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5 de mayo de 2025</w:t>
      </w:r>
    </w:p>
    <w:p w14:paraId="22954AF4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54693866" w14:textId="77777777"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000742-2025/CC1</w:t>
      </w:r>
    </w:p>
    <w:p w14:paraId="63A57F03" w14:textId="77777777"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000742-2025/CC1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1978DBAA" w14:textId="77777777" w:rsidTr="004F158F">
        <w:trPr>
          <w:trHeight w:val="987"/>
        </w:trPr>
        <w:tc>
          <w:tcPr>
            <w:tcW w:w="3684" w:type="dxa"/>
          </w:tcPr>
          <w:p w14:paraId="5F068DC0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25375297</w:t>
            </w:r>
          </w:p>
        </w:tc>
      </w:tr>
    </w:tbl>
    <w:p w14:paraId="4C8FC539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28E0BF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E6D46D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144611B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74E13F6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6960A552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PACIFICO COMPAÑIA DE SEGUROS Y REASEGUROS</w:t>
      </w:r>
    </w:p>
    <w:p w14:paraId="662A3119" w14:textId="09873792" w:rsidR="00A90F1B" w:rsidRPr="001C7F97" w:rsidRDefault="00E7361C" w:rsidP="001C7F97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30291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56ACB705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BAA7DE5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*2025-CC1-N016806*</w:t>
            </w:r>
          </w:p>
        </w:tc>
      </w:tr>
    </w:tbl>
    <w:p w14:paraId="3AF62C55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10F99D7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1E8D823B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35C9E2F5" w14:textId="77777777"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0127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r w:rsidR="004352C2" w:rsidRPr="004352C2">
        <w:rPr>
          <w:rFonts w:ascii="Arial Narrow" w:hAnsi="Arial Narrow" w:cs="Arial"/>
          <w:sz w:val="22"/>
          <w:szCs w:val="22"/>
        </w:rPr>
        <w:t>29 de abril de 2025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p w14:paraId="1D149C76" w14:textId="77777777"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3AC30AF9" w14:textId="77777777"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14:paraId="6788BD75" w14:textId="77777777"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03D92AE4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3D4F2A32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211290F0" w14:textId="77777777"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14:paraId="604F19AF" w14:textId="77777777"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14:paraId="559927E3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6F9C1D15" w14:textId="77777777"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14:paraId="5314A4DD" w14:textId="77777777"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14:paraId="5A05A466" w14:textId="77777777" w:rsidR="00451325" w:rsidRPr="001C7F97" w:rsidRDefault="00F40E38" w:rsidP="00D838DC">
      <w:pPr>
        <w:jc w:val="center"/>
        <w:rPr>
          <w:rFonts w:ascii="Arial Narrow" w:hAnsi="Arial Narrow" w:cs="Arial"/>
          <w:b/>
          <w:sz w:val="22"/>
          <w:szCs w:val="22"/>
        </w:rPr>
      </w:pPr>
      <w:r w:rsidRPr="001C7F97">
        <w:rPr>
          <w:rFonts w:ascii="Arial Narrow" w:hAnsi="Arial Narrow" w:cs="Arial"/>
          <w:b/>
          <w:sz w:val="22"/>
          <w:szCs w:val="22"/>
        </w:rPr>
        <w:t>Secretaria</w:t>
      </w:r>
      <w:r w:rsidR="00451325" w:rsidRPr="001C7F97">
        <w:rPr>
          <w:rFonts w:ascii="Arial Narrow" w:hAnsi="Arial Narrow" w:cs="Arial"/>
          <w:b/>
          <w:sz w:val="22"/>
          <w:szCs w:val="22"/>
        </w:rPr>
        <w:t xml:space="preserve"> Técnic</w:t>
      </w:r>
      <w:r w:rsidRPr="001C7F97">
        <w:rPr>
          <w:rFonts w:ascii="Arial Narrow" w:hAnsi="Arial Narrow" w:cs="Arial"/>
          <w:b/>
          <w:sz w:val="22"/>
          <w:szCs w:val="22"/>
        </w:rPr>
        <w:t>a</w:t>
      </w:r>
      <w:r w:rsidR="00451325" w:rsidRPr="001C7F97"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2580CF66" w14:textId="77777777" w:rsidR="00003CD2" w:rsidRPr="001C7F97" w:rsidRDefault="00D838DC" w:rsidP="00451325">
      <w:pPr>
        <w:jc w:val="center"/>
        <w:rPr>
          <w:rFonts w:ascii="Arial Narrow" w:hAnsi="Arial Narrow" w:cs="Arial"/>
          <w:b/>
          <w:sz w:val="22"/>
          <w:szCs w:val="22"/>
        </w:rPr>
      </w:pPr>
      <w:r w:rsidRPr="001C7F97">
        <w:rPr>
          <w:rFonts w:ascii="Arial Narrow" w:hAnsi="Arial Narrow" w:cs="Arial"/>
          <w:b/>
          <w:sz w:val="22"/>
          <w:szCs w:val="22"/>
        </w:rPr>
        <w:t xml:space="preserve">Comisión de Protección al </w:t>
      </w:r>
      <w:r w:rsidR="00F40E38" w:rsidRPr="001C7F97">
        <w:rPr>
          <w:rFonts w:ascii="Arial Narrow" w:hAnsi="Arial Narrow" w:cs="Arial"/>
          <w:b/>
          <w:sz w:val="22"/>
          <w:szCs w:val="22"/>
        </w:rPr>
        <w:t>Consumidor N° 1</w:t>
      </w:r>
    </w:p>
    <w:p w14:paraId="59A13693" w14:textId="77777777"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14:paraId="18B779ED" w14:textId="77777777"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14:paraId="51CD2860" w14:textId="77777777"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LGP / JCQ </w:t>
      </w:r>
    </w:p>
    <w:p w14:paraId="4692DC51" w14:textId="77777777"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0B1AE96B" w14:textId="26E0FB28" w:rsidR="00504F62" w:rsidRPr="00D80168" w:rsidRDefault="00871C14" w:rsidP="00645BF6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</w:t>
      </w:r>
      <w:r w:rsidR="001C7F97">
        <w:rPr>
          <w:rFonts w:ascii="Arial Narrow" w:hAnsi="Arial Narrow" w:cs="Arial"/>
          <w:noProof/>
          <w:sz w:val="20"/>
          <w:szCs w:val="20"/>
        </w:rPr>
        <w:t>11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</w:t>
      </w:r>
      <w:r w:rsidR="00645BF6" w:rsidRPr="00D80168">
        <w:rPr>
          <w:rFonts w:ascii="Arial Narrow" w:hAnsi="Arial Narrow" w:cs="Arial"/>
          <w:noProof/>
          <w:sz w:val="20"/>
          <w:szCs w:val="20"/>
        </w:rPr>
        <w:t>foja</w:t>
      </w:r>
      <w:r w:rsidR="001C7F97" w:rsidRPr="00D80168">
        <w:rPr>
          <w:rFonts w:ascii="Arial Narrow" w:hAnsi="Arial Narrow" w:cs="Arial"/>
          <w:noProof/>
          <w:sz w:val="20"/>
          <w:szCs w:val="20"/>
        </w:rPr>
        <w:t>s</w:t>
      </w:r>
      <w:r w:rsidR="00645BF6" w:rsidRPr="00D80168">
        <w:rPr>
          <w:rFonts w:ascii="Arial Narrow" w:hAnsi="Arial Narrow" w:cs="Arial"/>
          <w:noProof/>
          <w:sz w:val="20"/>
          <w:szCs w:val="20"/>
        </w:rPr>
        <w:t>)</w:t>
      </w:r>
      <w:r w:rsidRPr="00D80168">
        <w:rPr>
          <w:rFonts w:ascii="Arial Narrow" w:hAnsi="Arial Narrow" w:cs="Arial"/>
          <w:noProof/>
          <w:sz w:val="20"/>
          <w:szCs w:val="20"/>
        </w:rPr>
        <w:t>.</w:t>
      </w:r>
      <w:r w:rsidR="00645BF6" w:rsidRPr="00D80168">
        <w:rPr>
          <w:rFonts w:ascii="Arial Narrow" w:hAnsi="Arial Narrow" w:cs="Arial"/>
          <w:noProof/>
          <w:sz w:val="20"/>
          <w:szCs w:val="20"/>
        </w:rPr>
        <w:t xml:space="preserve"> </w:t>
      </w:r>
    </w:p>
    <w:p w14:paraId="370104E1" w14:textId="35535C2E" w:rsidR="001C7F97" w:rsidRDefault="00D80168" w:rsidP="00645BF6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D80168">
        <w:rPr>
          <w:rFonts w:ascii="Arial Narrow" w:hAnsi="Arial Narrow" w:cs="Arial"/>
          <w:noProof/>
          <w:sz w:val="20"/>
          <w:szCs w:val="20"/>
        </w:rPr>
        <w:t>Copia del escrito de denuncia y anexos (xxxx fojas).</w:t>
      </w:r>
    </w:p>
    <w:p w14:paraId="5555493F" w14:textId="4475F9D7" w:rsidR="007E316C" w:rsidRPr="00D80168" w:rsidRDefault="007E316C" w:rsidP="00645BF6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5D1F78">
        <w:rPr>
          <w:rFonts w:ascii="Arial Narrow" w:hAnsi="Arial Narrow" w:cs="Arial"/>
          <w:noProof/>
          <w:sz w:val="20"/>
          <w:szCs w:val="20"/>
          <w:highlight w:val="green"/>
        </w:rPr>
        <w:t>Copias de imágenes anexadas al escrito de denuncia (3 imágenes).</w:t>
      </w:r>
    </w:p>
    <w:p w14:paraId="2279671E" w14:textId="77777777" w:rsidR="00504F62" w:rsidRPr="00D80168" w:rsidRDefault="00504F62" w:rsidP="00E7361C">
      <w:pPr>
        <w:rPr>
          <w:rFonts w:ascii="Arial Narrow" w:hAnsi="Arial Narrow" w:cs="Arial"/>
          <w:noProof/>
          <w:sz w:val="20"/>
          <w:szCs w:val="20"/>
        </w:rPr>
      </w:pPr>
    </w:p>
    <w:p w14:paraId="2675BB0C" w14:textId="77777777" w:rsidR="00427FD6" w:rsidRDefault="00427FD6" w:rsidP="00E7361C">
      <w:pPr>
        <w:rPr>
          <w:rFonts w:ascii="Arial" w:hAnsi="Arial" w:cs="Arial"/>
          <w:noProof/>
          <w:sz w:val="16"/>
        </w:rPr>
      </w:pPr>
    </w:p>
    <w:p w14:paraId="0D958A56" w14:textId="77777777" w:rsidR="00451325" w:rsidRDefault="00451325" w:rsidP="00E7361C">
      <w:pPr>
        <w:rPr>
          <w:rFonts w:ascii="Arial" w:hAnsi="Arial" w:cs="Arial"/>
          <w:noProof/>
          <w:sz w:val="16"/>
        </w:rPr>
      </w:pPr>
    </w:p>
    <w:p w14:paraId="3CE8C9F4" w14:textId="77777777"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14:paraId="75789031" w14:textId="77777777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49985EC5" w14:textId="77777777"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D40A5D5" w14:textId="77777777"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2426A3F0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14:paraId="796BF391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14:paraId="3D6C0985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14:paraId="74B6194A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14:paraId="08F53442" w14:textId="77777777" w:rsidR="00BE4409" w:rsidRPr="00645BF6" w:rsidRDefault="00BE4409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</w:p>
    <w:p w14:paraId="41E26B91" w14:textId="77777777" w:rsidR="00371DE8" w:rsidRDefault="000D2C1C">
      <w:r>
        <w:br w:type="page"/>
      </w:r>
    </w:p>
    <w:p w14:paraId="26457E3B" w14:textId="77777777" w:rsidR="00371DE8" w:rsidRDefault="00371DE8"/>
    <w:p w14:paraId="53086E21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575D9E2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15346A2D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5 de mayo de 2025</w:t>
      </w:r>
    </w:p>
    <w:p w14:paraId="16DA073C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455435D4" w14:textId="77777777"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000742-2025/CC1</w:t>
      </w:r>
    </w:p>
    <w:p w14:paraId="4AA1E639" w14:textId="77777777"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000742-2025/CC1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59F82787" w14:textId="77777777" w:rsidTr="004F158F">
        <w:trPr>
          <w:trHeight w:val="987"/>
        </w:trPr>
        <w:tc>
          <w:tcPr>
            <w:tcW w:w="3684" w:type="dxa"/>
          </w:tcPr>
          <w:p w14:paraId="4009FB3D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25375297</w:t>
            </w:r>
          </w:p>
        </w:tc>
      </w:tr>
    </w:tbl>
    <w:p w14:paraId="2011541D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53D4AFDB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16B3DC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A2EA1C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A0089D5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61B4A1F8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GRUPO ESPEJO SAC</w:t>
      </w:r>
    </w:p>
    <w:p w14:paraId="1B998A2F" w14:textId="1D31F026" w:rsidR="00A90F1B" w:rsidRPr="001C7F97" w:rsidRDefault="00E7361C" w:rsidP="001C7F97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CONSULTORIA@ESTUDIOJORGELENGUA.COM; FFLORES2911@GMAIL.COM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60805E63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C56FEF8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*2025-CC1-N016807*</w:t>
            </w:r>
          </w:p>
        </w:tc>
      </w:tr>
    </w:tbl>
    <w:p w14:paraId="37B1E431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3E8BF8AD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1ACFECA0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35B57F8E" w14:textId="77777777"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0127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29 de abril de 2025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14:paraId="0EEB44BA" w14:textId="77777777"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72B85AC0" w14:textId="77777777"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14:paraId="257E6705" w14:textId="77777777"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7D42FA9D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0D954409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325FCF6F" w14:textId="77777777"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14:paraId="20A597B7" w14:textId="77777777"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14:paraId="0BB9F86A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787B9F12" w14:textId="77777777"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14:paraId="399267F5" w14:textId="77777777"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14:paraId="40AAE391" w14:textId="77777777" w:rsidR="00451325" w:rsidRPr="001C7F97" w:rsidRDefault="00F40E38" w:rsidP="00D838DC">
      <w:pPr>
        <w:jc w:val="center"/>
        <w:rPr>
          <w:rFonts w:ascii="Arial Narrow" w:hAnsi="Arial Narrow" w:cs="Arial"/>
          <w:b/>
          <w:sz w:val="22"/>
          <w:szCs w:val="22"/>
        </w:rPr>
      </w:pPr>
      <w:bookmarkStart w:id="1" w:name="_Hlk1552671"/>
      <w:r w:rsidRPr="001C7F97">
        <w:rPr>
          <w:rFonts w:ascii="Arial Narrow" w:hAnsi="Arial Narrow" w:cs="Arial"/>
          <w:b/>
          <w:sz w:val="22"/>
          <w:szCs w:val="22"/>
        </w:rPr>
        <w:t>Secretaria</w:t>
      </w:r>
      <w:r w:rsidR="00451325" w:rsidRPr="001C7F97">
        <w:rPr>
          <w:rFonts w:ascii="Arial Narrow" w:hAnsi="Arial Narrow" w:cs="Arial"/>
          <w:b/>
          <w:sz w:val="22"/>
          <w:szCs w:val="22"/>
        </w:rPr>
        <w:t xml:space="preserve"> Técnic</w:t>
      </w:r>
      <w:r w:rsidRPr="001C7F97">
        <w:rPr>
          <w:rFonts w:ascii="Arial Narrow" w:hAnsi="Arial Narrow" w:cs="Arial"/>
          <w:b/>
          <w:sz w:val="22"/>
          <w:szCs w:val="22"/>
        </w:rPr>
        <w:t>a</w:t>
      </w:r>
      <w:r w:rsidR="00451325" w:rsidRPr="001C7F97">
        <w:rPr>
          <w:rFonts w:ascii="Arial Narrow" w:hAnsi="Arial Narrow" w:cs="Arial"/>
          <w:b/>
          <w:sz w:val="22"/>
          <w:szCs w:val="22"/>
        </w:rPr>
        <w:t xml:space="preserve"> </w:t>
      </w:r>
    </w:p>
    <w:bookmarkEnd w:id="1"/>
    <w:p w14:paraId="76E9090A" w14:textId="77777777" w:rsidR="00003CD2" w:rsidRPr="001C7F97" w:rsidRDefault="00D838DC" w:rsidP="00451325">
      <w:pPr>
        <w:jc w:val="center"/>
        <w:rPr>
          <w:rFonts w:ascii="Arial Narrow" w:hAnsi="Arial Narrow" w:cs="Arial"/>
          <w:b/>
          <w:sz w:val="22"/>
          <w:szCs w:val="22"/>
        </w:rPr>
      </w:pPr>
      <w:r w:rsidRPr="001C7F97">
        <w:rPr>
          <w:rFonts w:ascii="Arial Narrow" w:hAnsi="Arial Narrow" w:cs="Arial"/>
          <w:b/>
          <w:sz w:val="22"/>
          <w:szCs w:val="22"/>
        </w:rPr>
        <w:t xml:space="preserve">Comisión de Protección al </w:t>
      </w:r>
      <w:r w:rsidR="00F40E38" w:rsidRPr="001C7F97">
        <w:rPr>
          <w:rFonts w:ascii="Arial Narrow" w:hAnsi="Arial Narrow" w:cs="Arial"/>
          <w:b/>
          <w:sz w:val="22"/>
          <w:szCs w:val="22"/>
        </w:rPr>
        <w:t>Consumidor N° 1</w:t>
      </w:r>
    </w:p>
    <w:p w14:paraId="650CBCE4" w14:textId="77777777"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14:paraId="34B76533" w14:textId="77777777"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14:paraId="7AB21E5B" w14:textId="77777777"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LGP / JCQ </w:t>
      </w:r>
    </w:p>
    <w:p w14:paraId="1E43782E" w14:textId="77777777"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1D663E93" w14:textId="416978B7"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</w:t>
      </w:r>
      <w:r w:rsidR="001C7F97">
        <w:rPr>
          <w:rFonts w:ascii="Arial Narrow" w:hAnsi="Arial Narrow" w:cs="Arial"/>
          <w:noProof/>
          <w:sz w:val="20"/>
          <w:szCs w:val="20"/>
        </w:rPr>
        <w:t>11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foja</w:t>
      </w:r>
      <w:r w:rsidR="001C7F97">
        <w:rPr>
          <w:rFonts w:ascii="Arial Narrow" w:hAnsi="Arial Narrow" w:cs="Arial"/>
          <w:noProof/>
          <w:sz w:val="20"/>
          <w:szCs w:val="20"/>
        </w:rPr>
        <w:t>s</w:t>
      </w:r>
      <w:r w:rsidR="00645BF6">
        <w:rPr>
          <w:rFonts w:ascii="Arial Narrow" w:hAnsi="Arial Narrow" w:cs="Arial"/>
          <w:noProof/>
          <w:sz w:val="20"/>
          <w:szCs w:val="20"/>
        </w:rPr>
        <w:t>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14:paraId="767B5A47" w14:textId="77777777"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14:paraId="75433D91" w14:textId="77777777" w:rsidR="00427FD6" w:rsidRDefault="00427FD6" w:rsidP="00E7361C">
      <w:pPr>
        <w:rPr>
          <w:rFonts w:ascii="Arial" w:hAnsi="Arial" w:cs="Arial"/>
          <w:noProof/>
          <w:sz w:val="16"/>
        </w:rPr>
      </w:pPr>
    </w:p>
    <w:p w14:paraId="2F9DD38C" w14:textId="77777777" w:rsidR="00451325" w:rsidRDefault="00451325" w:rsidP="00E7361C">
      <w:pPr>
        <w:rPr>
          <w:rFonts w:ascii="Arial" w:hAnsi="Arial" w:cs="Arial"/>
          <w:noProof/>
          <w:sz w:val="16"/>
        </w:rPr>
      </w:pPr>
    </w:p>
    <w:p w14:paraId="54C95CAD" w14:textId="77777777"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14:paraId="1C0794AF" w14:textId="77777777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4BF5493D" w14:textId="77777777"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69DFCA26" w14:textId="77777777"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495B0612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14:paraId="4404BA74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14:paraId="0471CCC9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9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14:paraId="1CC9E9ED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14:paraId="091FF7B3" w14:textId="77777777" w:rsidR="00BE4409" w:rsidRPr="00645BF6" w:rsidRDefault="00BE4409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</w:p>
    <w:sectPr w:rsidR="00BE4409" w:rsidRPr="00645BF6" w:rsidSect="0081730B">
      <w:headerReference w:type="default" r:id="rId10"/>
      <w:footerReference w:type="even" r:id="rId11"/>
      <w:footerReference w:type="default" r:id="rId12"/>
      <w:type w:val="continuous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DBA84" w14:textId="77777777" w:rsidR="00E7361C" w:rsidRDefault="00E7361C">
      <w:r>
        <w:separator/>
      </w:r>
    </w:p>
  </w:endnote>
  <w:endnote w:type="continuationSeparator" w:id="0">
    <w:p w14:paraId="7CA877AF" w14:textId="77777777" w:rsidR="00E7361C" w:rsidRDefault="00E73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F491A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CF47429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1F23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FFFB6" w14:textId="77777777" w:rsidR="00E7361C" w:rsidRDefault="00E7361C">
      <w:r>
        <w:separator/>
      </w:r>
    </w:p>
  </w:footnote>
  <w:footnote w:type="continuationSeparator" w:id="0">
    <w:p w14:paraId="68671349" w14:textId="77777777" w:rsidR="00E7361C" w:rsidRDefault="00E73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285A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2811C8BF" wp14:editId="4D4F0341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2" name="Imagen 2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7230EA72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599F0AE1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45713021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81D"/>
    <w:multiLevelType w:val="hybridMultilevel"/>
    <w:tmpl w:val="E4646732"/>
    <w:lvl w:ilvl="0" w:tplc="23165A7C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87" w:hanging="360"/>
      </w:pPr>
    </w:lvl>
    <w:lvl w:ilvl="2" w:tplc="280A001B" w:tentative="1">
      <w:start w:val="1"/>
      <w:numFmt w:val="lowerRoman"/>
      <w:lvlText w:val="%3."/>
      <w:lvlJc w:val="right"/>
      <w:pPr>
        <w:ind w:left="2007" w:hanging="180"/>
      </w:pPr>
    </w:lvl>
    <w:lvl w:ilvl="3" w:tplc="280A000F" w:tentative="1">
      <w:start w:val="1"/>
      <w:numFmt w:val="decimal"/>
      <w:lvlText w:val="%4."/>
      <w:lvlJc w:val="left"/>
      <w:pPr>
        <w:ind w:left="2727" w:hanging="360"/>
      </w:pPr>
    </w:lvl>
    <w:lvl w:ilvl="4" w:tplc="280A0019" w:tentative="1">
      <w:start w:val="1"/>
      <w:numFmt w:val="lowerLetter"/>
      <w:lvlText w:val="%5."/>
      <w:lvlJc w:val="left"/>
      <w:pPr>
        <w:ind w:left="3447" w:hanging="360"/>
      </w:pPr>
    </w:lvl>
    <w:lvl w:ilvl="5" w:tplc="280A001B" w:tentative="1">
      <w:start w:val="1"/>
      <w:numFmt w:val="lowerRoman"/>
      <w:lvlText w:val="%6."/>
      <w:lvlJc w:val="right"/>
      <w:pPr>
        <w:ind w:left="4167" w:hanging="180"/>
      </w:pPr>
    </w:lvl>
    <w:lvl w:ilvl="6" w:tplc="280A000F" w:tentative="1">
      <w:start w:val="1"/>
      <w:numFmt w:val="decimal"/>
      <w:lvlText w:val="%7."/>
      <w:lvlJc w:val="left"/>
      <w:pPr>
        <w:ind w:left="4887" w:hanging="360"/>
      </w:pPr>
    </w:lvl>
    <w:lvl w:ilvl="7" w:tplc="280A0019" w:tentative="1">
      <w:start w:val="1"/>
      <w:numFmt w:val="lowerLetter"/>
      <w:lvlText w:val="%8."/>
      <w:lvlJc w:val="left"/>
      <w:pPr>
        <w:ind w:left="5607" w:hanging="360"/>
      </w:pPr>
    </w:lvl>
    <w:lvl w:ilvl="8" w:tplc="280A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C0AA9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4F5C44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777763">
    <w:abstractNumId w:val="1"/>
  </w:num>
  <w:num w:numId="2" w16cid:durableId="2099448349">
    <w:abstractNumId w:val="4"/>
  </w:num>
  <w:num w:numId="3" w16cid:durableId="1242446536">
    <w:abstractNumId w:val="1"/>
  </w:num>
  <w:num w:numId="4" w16cid:durableId="1243300469">
    <w:abstractNumId w:val="4"/>
  </w:num>
  <w:num w:numId="5" w16cid:durableId="1328048729">
    <w:abstractNumId w:val="6"/>
  </w:num>
  <w:num w:numId="6" w16cid:durableId="468017781">
    <w:abstractNumId w:val="3"/>
  </w:num>
  <w:num w:numId="7" w16cid:durableId="2006475866">
    <w:abstractNumId w:val="2"/>
  </w:num>
  <w:num w:numId="8" w16cid:durableId="595287623">
    <w:abstractNumId w:val="7"/>
  </w:num>
  <w:num w:numId="9" w16cid:durableId="1396974853">
    <w:abstractNumId w:val="5"/>
  </w:num>
  <w:num w:numId="10" w16cid:durableId="131413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1064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2570"/>
    <w:rsid w:val="00003CD2"/>
    <w:rsid w:val="00005DD8"/>
    <w:rsid w:val="000215E4"/>
    <w:rsid w:val="000441D9"/>
    <w:rsid w:val="00047388"/>
    <w:rsid w:val="00053EAC"/>
    <w:rsid w:val="00060231"/>
    <w:rsid w:val="000706F2"/>
    <w:rsid w:val="000775E8"/>
    <w:rsid w:val="00085DCC"/>
    <w:rsid w:val="000902F0"/>
    <w:rsid w:val="000922AC"/>
    <w:rsid w:val="000B6250"/>
    <w:rsid w:val="000B6DE3"/>
    <w:rsid w:val="000D2BF2"/>
    <w:rsid w:val="000D2C1C"/>
    <w:rsid w:val="000F30A8"/>
    <w:rsid w:val="000F60BD"/>
    <w:rsid w:val="000F7B26"/>
    <w:rsid w:val="00116052"/>
    <w:rsid w:val="00117D97"/>
    <w:rsid w:val="0015087A"/>
    <w:rsid w:val="00195ECA"/>
    <w:rsid w:val="001C1619"/>
    <w:rsid w:val="001C7F97"/>
    <w:rsid w:val="001D3041"/>
    <w:rsid w:val="001E599A"/>
    <w:rsid w:val="00240CFE"/>
    <w:rsid w:val="00245694"/>
    <w:rsid w:val="0024777C"/>
    <w:rsid w:val="002635F7"/>
    <w:rsid w:val="00263E48"/>
    <w:rsid w:val="002A0279"/>
    <w:rsid w:val="002C4F3B"/>
    <w:rsid w:val="002D1A60"/>
    <w:rsid w:val="002D3CD4"/>
    <w:rsid w:val="00305F2B"/>
    <w:rsid w:val="00312DFB"/>
    <w:rsid w:val="00322688"/>
    <w:rsid w:val="0032388D"/>
    <w:rsid w:val="00326028"/>
    <w:rsid w:val="003507CC"/>
    <w:rsid w:val="00371DE8"/>
    <w:rsid w:val="00382FC6"/>
    <w:rsid w:val="00397208"/>
    <w:rsid w:val="003E3434"/>
    <w:rsid w:val="00402A13"/>
    <w:rsid w:val="00410E06"/>
    <w:rsid w:val="0042419C"/>
    <w:rsid w:val="00427FD6"/>
    <w:rsid w:val="004352C2"/>
    <w:rsid w:val="004502FE"/>
    <w:rsid w:val="00451325"/>
    <w:rsid w:val="0046723F"/>
    <w:rsid w:val="00467839"/>
    <w:rsid w:val="00477D27"/>
    <w:rsid w:val="00492222"/>
    <w:rsid w:val="004A16D9"/>
    <w:rsid w:val="004C40E9"/>
    <w:rsid w:val="004C54FB"/>
    <w:rsid w:val="004F158F"/>
    <w:rsid w:val="00504F62"/>
    <w:rsid w:val="005106D3"/>
    <w:rsid w:val="00544A9D"/>
    <w:rsid w:val="005725EF"/>
    <w:rsid w:val="00581A0E"/>
    <w:rsid w:val="00591A56"/>
    <w:rsid w:val="005A6375"/>
    <w:rsid w:val="005B20A1"/>
    <w:rsid w:val="005B7E4D"/>
    <w:rsid w:val="005D1F78"/>
    <w:rsid w:val="005D70EA"/>
    <w:rsid w:val="005E5DF3"/>
    <w:rsid w:val="005F0954"/>
    <w:rsid w:val="00645BF6"/>
    <w:rsid w:val="00662CD3"/>
    <w:rsid w:val="00681E6D"/>
    <w:rsid w:val="006D500C"/>
    <w:rsid w:val="006F6BF5"/>
    <w:rsid w:val="00712F63"/>
    <w:rsid w:val="00731106"/>
    <w:rsid w:val="0074261A"/>
    <w:rsid w:val="007515C6"/>
    <w:rsid w:val="0075654B"/>
    <w:rsid w:val="00761278"/>
    <w:rsid w:val="007A7F0C"/>
    <w:rsid w:val="007B5850"/>
    <w:rsid w:val="007B5D52"/>
    <w:rsid w:val="007C1620"/>
    <w:rsid w:val="007C427C"/>
    <w:rsid w:val="007E316C"/>
    <w:rsid w:val="007E4D48"/>
    <w:rsid w:val="00805C35"/>
    <w:rsid w:val="0081730B"/>
    <w:rsid w:val="00825CC6"/>
    <w:rsid w:val="00834109"/>
    <w:rsid w:val="00867C55"/>
    <w:rsid w:val="00871C14"/>
    <w:rsid w:val="008727A7"/>
    <w:rsid w:val="0089317C"/>
    <w:rsid w:val="008A0848"/>
    <w:rsid w:val="008B1A62"/>
    <w:rsid w:val="008B7B00"/>
    <w:rsid w:val="008C17C0"/>
    <w:rsid w:val="008D386F"/>
    <w:rsid w:val="008F5477"/>
    <w:rsid w:val="008F7FBA"/>
    <w:rsid w:val="009009F1"/>
    <w:rsid w:val="00905939"/>
    <w:rsid w:val="00917F8F"/>
    <w:rsid w:val="009209C9"/>
    <w:rsid w:val="009264E3"/>
    <w:rsid w:val="00933E50"/>
    <w:rsid w:val="009352EB"/>
    <w:rsid w:val="0095141B"/>
    <w:rsid w:val="009568EE"/>
    <w:rsid w:val="00964303"/>
    <w:rsid w:val="00982F29"/>
    <w:rsid w:val="009932C7"/>
    <w:rsid w:val="009B671B"/>
    <w:rsid w:val="009B6E09"/>
    <w:rsid w:val="009C6AB3"/>
    <w:rsid w:val="009D6431"/>
    <w:rsid w:val="00A30F2E"/>
    <w:rsid w:val="00A336B5"/>
    <w:rsid w:val="00A355D9"/>
    <w:rsid w:val="00A64793"/>
    <w:rsid w:val="00A72187"/>
    <w:rsid w:val="00A802EB"/>
    <w:rsid w:val="00A90F1B"/>
    <w:rsid w:val="00A942D7"/>
    <w:rsid w:val="00AD308B"/>
    <w:rsid w:val="00AF0E31"/>
    <w:rsid w:val="00AF717B"/>
    <w:rsid w:val="00B05A72"/>
    <w:rsid w:val="00B0763F"/>
    <w:rsid w:val="00B150F9"/>
    <w:rsid w:val="00B45E2A"/>
    <w:rsid w:val="00B7527E"/>
    <w:rsid w:val="00B8787D"/>
    <w:rsid w:val="00B90838"/>
    <w:rsid w:val="00B90963"/>
    <w:rsid w:val="00BB24FE"/>
    <w:rsid w:val="00BC26CD"/>
    <w:rsid w:val="00BE0752"/>
    <w:rsid w:val="00BE4409"/>
    <w:rsid w:val="00BF2C09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D00A05"/>
    <w:rsid w:val="00D21722"/>
    <w:rsid w:val="00D2466E"/>
    <w:rsid w:val="00D24A95"/>
    <w:rsid w:val="00D30FFE"/>
    <w:rsid w:val="00D40D59"/>
    <w:rsid w:val="00D65FF2"/>
    <w:rsid w:val="00D80168"/>
    <w:rsid w:val="00D838DC"/>
    <w:rsid w:val="00DB3CDD"/>
    <w:rsid w:val="00DB7BF5"/>
    <w:rsid w:val="00DD2BBC"/>
    <w:rsid w:val="00DE191C"/>
    <w:rsid w:val="00DE7EF5"/>
    <w:rsid w:val="00DF3573"/>
    <w:rsid w:val="00E2429B"/>
    <w:rsid w:val="00E450F9"/>
    <w:rsid w:val="00E677E2"/>
    <w:rsid w:val="00E7361C"/>
    <w:rsid w:val="00E757C9"/>
    <w:rsid w:val="00E819F7"/>
    <w:rsid w:val="00E95F3D"/>
    <w:rsid w:val="00EA4854"/>
    <w:rsid w:val="00EC45F2"/>
    <w:rsid w:val="00EC5849"/>
    <w:rsid w:val="00EE7CAB"/>
    <w:rsid w:val="00EF3155"/>
    <w:rsid w:val="00F0335A"/>
    <w:rsid w:val="00F03FA3"/>
    <w:rsid w:val="00F40E38"/>
    <w:rsid w:val="00F55255"/>
    <w:rsid w:val="00F61853"/>
    <w:rsid w:val="00F809E4"/>
    <w:rsid w:val="00FA1557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497"/>
    <o:shapelayout v:ext="edit">
      <o:idmap v:ext="edit" data="1"/>
    </o:shapelayout>
  </w:shapeDefaults>
  <w:decimalSymbol w:val="."/>
  <w:listSeparator w:val=";"/>
  <w14:docId w14:val="12BE0127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5F0954"/>
    <w:rPr>
      <w:color w:val="0563C1" w:themeColor="hyperlink"/>
      <w:u w:val="single"/>
    </w:rPr>
  </w:style>
  <w:style w:type="character" w:styleId="Refdenotaalpie">
    <w:name w:val="footnote reference"/>
    <w:uiPriority w:val="99"/>
    <w:rsid w:val="00645B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rvicio.indecopi.gob.pe/portalSA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servicio.indecopi.gob.pe/portalSAE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ACFC4-4084-4360-91DD-3E92066D0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169</TotalTime>
  <Pages>2</Pages>
  <Words>715</Words>
  <Characters>3900</Characters>
  <Application>Microsoft Office Word</Application>
  <DocSecurity>0</DocSecurity>
  <Lines>125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José David Chávez Quispe</cp:lastModifiedBy>
  <cp:revision>86</cp:revision>
  <dcterms:created xsi:type="dcterms:W3CDTF">2016-06-30T15:49:00Z</dcterms:created>
  <dcterms:modified xsi:type="dcterms:W3CDTF">2025-11-21T03:19:00Z</dcterms:modified>
</cp:coreProperties>
</file>